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9"/>
        <w:gridCol w:w="360"/>
        <w:gridCol w:w="2789"/>
        <w:gridCol w:w="900"/>
        <w:gridCol w:w="992"/>
        <w:gridCol w:w="990"/>
        <w:gridCol w:w="344"/>
        <w:gridCol w:w="1588"/>
      </w:tblGrid>
      <w:tr w:rsidR="000D439E" w:rsidRPr="00D4268F" w14:paraId="2DC64070" w14:textId="77777777" w:rsidTr="0019227B">
        <w:trPr>
          <w:trHeight w:val="455"/>
          <w:jc w:val="center"/>
        </w:trPr>
        <w:tc>
          <w:tcPr>
            <w:tcW w:w="2249" w:type="dxa"/>
            <w:vAlign w:val="center"/>
          </w:tcPr>
          <w:p w14:paraId="5976336E" w14:textId="70D699D7" w:rsidR="000D439E" w:rsidRPr="00D4268F" w:rsidRDefault="00BE6C38" w:rsidP="00965B82">
            <w:pPr>
              <w:pStyle w:val="Header"/>
              <w:jc w:val="center"/>
              <w:rPr>
                <w:sz w:val="32"/>
                <w:szCs w:val="32"/>
              </w:rPr>
            </w:pPr>
            <w:r w:rsidRPr="000366B8">
              <w:rPr>
                <w:noProof/>
                <w:lang w:val="en-US"/>
              </w:rPr>
              <w:drawing>
                <wp:inline distT="0" distB="0" distL="0" distR="0" wp14:anchorId="25F4F26C" wp14:editId="73D8BDF2">
                  <wp:extent cx="1009650" cy="2159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5" w:type="dxa"/>
            <w:gridSpan w:val="6"/>
            <w:vAlign w:val="center"/>
          </w:tcPr>
          <w:p w14:paraId="269FF1A2" w14:textId="4AB8D04D" w:rsidR="000D439E" w:rsidRPr="00D4268F" w:rsidRDefault="00BE6C38" w:rsidP="00965B82">
            <w:pPr>
              <w:jc w:val="center"/>
              <w:rPr>
                <w:rFonts w:ascii="Arial" w:hAnsi="Arial" w:cs="Arial"/>
                <w:b/>
                <w:color w:val="1F4E79"/>
                <w:sz w:val="32"/>
                <w:szCs w:val="32"/>
              </w:rPr>
            </w:pPr>
            <w:r>
              <w:rPr>
                <w:rFonts w:ascii="Arial" w:eastAsia="Malgun Gothic" w:hAnsi="Arial" w:cs="Arial"/>
                <w:noProof/>
                <w:lang w:val="en-US" w:eastAsia="ko-KR"/>
              </w:rPr>
              <w:drawing>
                <wp:inline distT="0" distB="0" distL="0" distR="0" wp14:anchorId="4104E3B7" wp14:editId="447EACD2">
                  <wp:extent cx="2622550" cy="5905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vAlign w:val="center"/>
          </w:tcPr>
          <w:p w14:paraId="61059231" w14:textId="0DC11B68" w:rsidR="000D439E" w:rsidRPr="00377188" w:rsidRDefault="00BE6C38" w:rsidP="0019227B">
            <w:pPr>
              <w:rPr>
                <w:rFonts w:ascii="Arial" w:hAnsi="Arial" w:cs="Arial"/>
                <w:color w:val="1F4E79"/>
              </w:rPr>
            </w:pPr>
            <w:r>
              <w:rPr>
                <w:noProof/>
                <w:sz w:val="30"/>
                <w:szCs w:val="30"/>
                <w:lang w:val="en-US"/>
              </w:rPr>
              <w:drawing>
                <wp:inline distT="0" distB="0" distL="0" distR="0" wp14:anchorId="73A0AC15" wp14:editId="59B84878">
                  <wp:extent cx="908050" cy="571500"/>
                  <wp:effectExtent l="0" t="0" r="0" b="0"/>
                  <wp:docPr id="3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39E" w:rsidRPr="00D4268F" w14:paraId="2185E8F1" w14:textId="77777777" w:rsidTr="000D439E">
        <w:trPr>
          <w:trHeight w:val="455"/>
          <w:jc w:val="center"/>
        </w:trPr>
        <w:tc>
          <w:tcPr>
            <w:tcW w:w="2609" w:type="dxa"/>
            <w:gridSpan w:val="2"/>
            <w:vAlign w:val="center"/>
          </w:tcPr>
          <w:p w14:paraId="29A2CBFA" w14:textId="77777777" w:rsidR="000D439E" w:rsidRPr="00E50824" w:rsidRDefault="00187471" w:rsidP="00965B82">
            <w:pPr>
              <w:rPr>
                <w:rFonts w:ascii="Arial" w:hAnsi="Arial" w:cs="Arial"/>
                <w:b/>
                <w:color w:val="1F4E79"/>
              </w:rPr>
            </w:pPr>
            <w:r>
              <w:rPr>
                <w:rFonts w:ascii="Arial" w:hAnsi="Arial" w:cs="Arial"/>
                <w:b/>
                <w:color w:val="1F4E79"/>
              </w:rPr>
              <w:t>Flash</w:t>
            </w:r>
            <w:r w:rsidR="000D439E" w:rsidRPr="00E50824">
              <w:rPr>
                <w:rFonts w:ascii="Arial" w:hAnsi="Arial" w:cs="Arial"/>
                <w:b/>
                <w:color w:val="1F4E79"/>
              </w:rPr>
              <w:t xml:space="preserve"> Report</w:t>
            </w:r>
            <w:r w:rsidR="000D439E">
              <w:rPr>
                <w:rFonts w:ascii="Arial" w:hAnsi="Arial" w:cs="Arial"/>
                <w:b/>
                <w:color w:val="1F4E79"/>
              </w:rPr>
              <w:t xml:space="preserve"> No</w:t>
            </w:r>
          </w:p>
        </w:tc>
        <w:tc>
          <w:tcPr>
            <w:tcW w:w="2789" w:type="dxa"/>
            <w:vAlign w:val="center"/>
          </w:tcPr>
          <w:p w14:paraId="6577EDA4" w14:textId="77777777" w:rsidR="000D439E" w:rsidRPr="00E50824" w:rsidRDefault="00A651FF" w:rsidP="00965B82">
            <w:pPr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2745</w:t>
            </w:r>
          </w:p>
        </w:tc>
        <w:tc>
          <w:tcPr>
            <w:tcW w:w="900" w:type="dxa"/>
            <w:vAlign w:val="center"/>
          </w:tcPr>
          <w:p w14:paraId="44E492C8" w14:textId="77777777" w:rsidR="000D439E" w:rsidRPr="00E50824" w:rsidRDefault="000D439E" w:rsidP="00965B82">
            <w:pPr>
              <w:rPr>
                <w:rFonts w:ascii="Arial" w:hAnsi="Arial" w:cs="Arial"/>
                <w:b/>
                <w:color w:val="1F4E79"/>
              </w:rPr>
            </w:pPr>
            <w:r w:rsidRPr="00E50824">
              <w:rPr>
                <w:rFonts w:ascii="Arial" w:hAnsi="Arial" w:cs="Arial"/>
                <w:b/>
                <w:color w:val="1F4E79"/>
              </w:rPr>
              <w:t>Rev #</w:t>
            </w:r>
          </w:p>
        </w:tc>
        <w:tc>
          <w:tcPr>
            <w:tcW w:w="992" w:type="dxa"/>
            <w:vAlign w:val="center"/>
          </w:tcPr>
          <w:p w14:paraId="0FDFD335" w14:textId="77777777" w:rsidR="000D439E" w:rsidRPr="00E50824" w:rsidRDefault="0050143E" w:rsidP="00965B82">
            <w:pPr>
              <w:rPr>
                <w:rFonts w:ascii="Arial" w:hAnsi="Arial" w:cs="Arial"/>
                <w:color w:val="1F4E79"/>
              </w:rPr>
            </w:pPr>
            <w:r>
              <w:rPr>
                <w:rFonts w:ascii="Arial" w:hAnsi="Arial" w:cs="Arial"/>
                <w:color w:val="1F4E79"/>
              </w:rPr>
              <w:t>0</w:t>
            </w:r>
          </w:p>
        </w:tc>
        <w:tc>
          <w:tcPr>
            <w:tcW w:w="990" w:type="dxa"/>
            <w:vAlign w:val="center"/>
          </w:tcPr>
          <w:p w14:paraId="18B655D9" w14:textId="77777777" w:rsidR="000D439E" w:rsidRPr="00E50824" w:rsidRDefault="000D439E" w:rsidP="00965B82">
            <w:pPr>
              <w:rPr>
                <w:rFonts w:ascii="Arial" w:hAnsi="Arial" w:cs="Arial"/>
                <w:b/>
                <w:bCs/>
                <w:color w:val="1F4E79"/>
              </w:rPr>
            </w:pPr>
            <w:r w:rsidRPr="00E50824">
              <w:rPr>
                <w:rFonts w:ascii="Arial" w:hAnsi="Arial" w:cs="Arial"/>
                <w:b/>
                <w:bCs/>
                <w:color w:val="1F4E79"/>
              </w:rPr>
              <w:t>Date:</w:t>
            </w:r>
          </w:p>
        </w:tc>
        <w:tc>
          <w:tcPr>
            <w:tcW w:w="1932" w:type="dxa"/>
            <w:gridSpan w:val="2"/>
            <w:vAlign w:val="center"/>
          </w:tcPr>
          <w:p w14:paraId="26082526" w14:textId="77777777" w:rsidR="000D439E" w:rsidRPr="00E50824" w:rsidRDefault="000D439E" w:rsidP="00965B82">
            <w:pPr>
              <w:rPr>
                <w:rFonts w:ascii="Arial" w:hAnsi="Arial" w:cs="Arial"/>
                <w:color w:val="1F4E79"/>
              </w:rPr>
            </w:pPr>
          </w:p>
        </w:tc>
      </w:tr>
    </w:tbl>
    <w:p w14:paraId="294619A1" w14:textId="77777777" w:rsidR="000D439E" w:rsidRDefault="000D439E" w:rsidP="000D439E">
      <w:pPr>
        <w:pStyle w:val="Heading5"/>
        <w:spacing w:before="120"/>
        <w:ind w:left="562" w:right="302"/>
        <w:jc w:val="left"/>
        <w:rPr>
          <w:rFonts w:ascii="Arial" w:hAnsi="Arial" w:cs="Arial"/>
          <w:sz w:val="28"/>
          <w:szCs w:val="28"/>
        </w:rPr>
      </w:pPr>
    </w:p>
    <w:tbl>
      <w:tblPr>
        <w:tblW w:w="102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40"/>
        <w:gridCol w:w="3510"/>
        <w:gridCol w:w="2205"/>
        <w:gridCol w:w="2205"/>
      </w:tblGrid>
      <w:tr w:rsidR="00A241C0" w14:paraId="7740B25B" w14:textId="77777777" w:rsidTr="00A241C0">
        <w:trPr>
          <w:trHeight w:val="379"/>
          <w:jc w:val="center"/>
        </w:trPr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151F22F" w14:textId="77777777" w:rsidR="00A241C0" w:rsidRDefault="00A241C0" w:rsidP="00A241C0">
            <w:pPr>
              <w:tabs>
                <w:tab w:val="left" w:pos="4185"/>
              </w:tabs>
              <w:spacing w:before="120"/>
              <w:jc w:val="both"/>
              <w:rPr>
                <w:rFonts w:ascii="Arial" w:eastAsia="Malgun Gothic" w:hAnsi="Arial" w:cs="Arial"/>
                <w:b/>
                <w:lang w:val="en-US" w:eastAsia="ko-KR"/>
              </w:rPr>
            </w:pPr>
            <w:r>
              <w:rPr>
                <w:rFonts w:ascii="Arial" w:eastAsia="Malgun Gothic" w:hAnsi="Arial" w:cs="Arial"/>
                <w:b/>
                <w:lang w:val="en-US" w:eastAsia="ko-KR"/>
              </w:rPr>
              <w:t>PROJECT NAME</w:t>
            </w:r>
          </w:p>
        </w:tc>
        <w:tc>
          <w:tcPr>
            <w:tcW w:w="7920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4AD7F" w14:textId="77777777" w:rsidR="00A241C0" w:rsidRPr="00A241C0" w:rsidRDefault="00A241C0" w:rsidP="00A241C0">
            <w:pPr>
              <w:tabs>
                <w:tab w:val="left" w:pos="2625"/>
              </w:tabs>
              <w:spacing w:before="120"/>
              <w:jc w:val="both"/>
              <w:rPr>
                <w:rFonts w:ascii="Arial" w:eastAsia="Malgun Gothic" w:hAnsi="Arial" w:cs="Arial"/>
                <w:b/>
                <w:bCs/>
                <w:lang w:val="en-US" w:eastAsia="ko-KR"/>
              </w:rPr>
            </w:pPr>
          </w:p>
        </w:tc>
      </w:tr>
      <w:tr w:rsidR="00A241C0" w14:paraId="7D5F746F" w14:textId="77777777" w:rsidTr="00A241C0">
        <w:trPr>
          <w:trHeight w:val="379"/>
          <w:jc w:val="center"/>
        </w:trPr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80754D5" w14:textId="77777777" w:rsidR="00A241C0" w:rsidRDefault="00A241C0" w:rsidP="00A241C0">
            <w:pPr>
              <w:tabs>
                <w:tab w:val="left" w:pos="4185"/>
              </w:tabs>
              <w:spacing w:before="120" w:after="120"/>
              <w:jc w:val="both"/>
              <w:rPr>
                <w:rFonts w:ascii="Arial" w:eastAsia="Malgun Gothic" w:hAnsi="Arial" w:cs="Arial"/>
                <w:b/>
                <w:lang w:val="en-US" w:eastAsia="ko-KR"/>
              </w:rPr>
            </w:pPr>
            <w:r>
              <w:rPr>
                <w:rFonts w:ascii="Arial" w:eastAsia="Malgun Gothic" w:hAnsi="Arial" w:cs="Arial"/>
                <w:b/>
                <w:lang w:val="en-US" w:eastAsia="ko-KR"/>
              </w:rPr>
              <w:t>CLIENT/ COMPANY</w:t>
            </w:r>
          </w:p>
        </w:tc>
        <w:tc>
          <w:tcPr>
            <w:tcW w:w="7920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E27F4" w14:textId="77777777" w:rsidR="00A241C0" w:rsidRPr="00A241C0" w:rsidRDefault="00A241C0" w:rsidP="00A241C0">
            <w:pPr>
              <w:tabs>
                <w:tab w:val="left" w:pos="2625"/>
              </w:tabs>
              <w:spacing w:before="120" w:after="120"/>
              <w:jc w:val="both"/>
              <w:rPr>
                <w:rFonts w:ascii="Arial" w:eastAsia="Malgun Gothic" w:hAnsi="Arial" w:cs="Arial"/>
                <w:b/>
                <w:bCs/>
                <w:lang w:val="en-US" w:eastAsia="ko-KR"/>
              </w:rPr>
            </w:pPr>
          </w:p>
        </w:tc>
      </w:tr>
      <w:tr w:rsidR="00A241C0" w14:paraId="3FC0F574" w14:textId="77777777" w:rsidTr="00A241C0">
        <w:trPr>
          <w:trHeight w:val="379"/>
          <w:jc w:val="center"/>
        </w:trPr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202BA63" w14:textId="77777777" w:rsidR="00A241C0" w:rsidRDefault="00A241C0" w:rsidP="00A241C0">
            <w:pPr>
              <w:tabs>
                <w:tab w:val="left" w:pos="4185"/>
              </w:tabs>
              <w:spacing w:before="120" w:after="120"/>
              <w:jc w:val="both"/>
              <w:rPr>
                <w:rFonts w:ascii="Arial" w:eastAsia="Malgun Gothic" w:hAnsi="Arial" w:cs="Arial"/>
                <w:b/>
                <w:lang w:val="en-US" w:eastAsia="ko-KR"/>
              </w:rPr>
            </w:pPr>
            <w:r>
              <w:rPr>
                <w:rFonts w:ascii="Arial" w:eastAsia="Malgun Gothic" w:hAnsi="Arial" w:cs="Arial"/>
                <w:b/>
                <w:lang w:val="en-US" w:eastAsia="ko-KR"/>
              </w:rPr>
              <w:t xml:space="preserve">CONTRACTOR </w:t>
            </w:r>
          </w:p>
        </w:tc>
        <w:tc>
          <w:tcPr>
            <w:tcW w:w="7920" w:type="dxa"/>
            <w:gridSpan w:val="3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54FBD" w14:textId="77777777" w:rsidR="00A241C0" w:rsidRPr="00A241C0" w:rsidRDefault="00A241C0" w:rsidP="00A241C0">
            <w:pPr>
              <w:tabs>
                <w:tab w:val="left" w:pos="2625"/>
              </w:tabs>
              <w:spacing w:before="120" w:after="120"/>
              <w:jc w:val="both"/>
              <w:rPr>
                <w:rFonts w:ascii="Arial" w:eastAsia="Malgun Gothic" w:hAnsi="Arial" w:cs="Arial"/>
                <w:b/>
                <w:bCs/>
                <w:lang w:val="en-US" w:eastAsia="ko-KR"/>
              </w:rPr>
            </w:pPr>
          </w:p>
        </w:tc>
      </w:tr>
      <w:tr w:rsidR="000D439E" w:rsidRPr="006318D2" w14:paraId="40656483" w14:textId="77777777" w:rsidTr="000D439E">
        <w:trPr>
          <w:trHeight w:val="379"/>
          <w:jc w:val="center"/>
        </w:trPr>
        <w:tc>
          <w:tcPr>
            <w:tcW w:w="2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8953D47" w14:textId="77777777" w:rsidR="000D439E" w:rsidRPr="004119AB" w:rsidRDefault="000D439E" w:rsidP="00965B82">
            <w:pPr>
              <w:tabs>
                <w:tab w:val="left" w:pos="4185"/>
              </w:tabs>
              <w:spacing w:before="120" w:after="120"/>
              <w:jc w:val="both"/>
              <w:rPr>
                <w:rFonts w:ascii="Arial" w:eastAsia="Malgun Gothic" w:hAnsi="Arial" w:cs="Arial"/>
                <w:b/>
                <w:lang w:val="en-US" w:eastAsia="ko-KR"/>
              </w:rPr>
            </w:pPr>
            <w:r w:rsidRPr="004119AB">
              <w:rPr>
                <w:rFonts w:ascii="Arial" w:eastAsia="Malgun Gothic" w:hAnsi="Arial" w:cs="Arial"/>
                <w:b/>
                <w:lang w:val="en-US" w:eastAsia="ko-KR"/>
              </w:rPr>
              <w:t>Material Description</w:t>
            </w:r>
          </w:p>
        </w:tc>
        <w:tc>
          <w:tcPr>
            <w:tcW w:w="7920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5CBA57" w14:textId="77777777" w:rsidR="000D439E" w:rsidRPr="00166BBE" w:rsidRDefault="000D439E" w:rsidP="00D94F17">
            <w:pPr>
              <w:tabs>
                <w:tab w:val="left" w:pos="2625"/>
              </w:tabs>
              <w:spacing w:before="120" w:after="120"/>
              <w:jc w:val="both"/>
              <w:rPr>
                <w:rFonts w:ascii="Arial" w:eastAsia="Malgun Gothic" w:hAnsi="Arial" w:cs="Arial"/>
                <w:highlight w:val="yellow"/>
                <w:lang w:val="en-US" w:eastAsia="ko-KR"/>
              </w:rPr>
            </w:pP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2F3H6004920M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- 3/4" X 600# FBV/3-DBB-FBV BALL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88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2F3H6000320Z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- 3/4" X 600# FBV/3-DBB-FBV SEAT RING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176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176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'3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2F026004920Z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600# FBV BALL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500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2F026000320Z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- 2" X 600# FBV SEAT RING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1000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2T023004920Z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300# TBV/3-DBB-TBV BALL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468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468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468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2T023003M12Z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- 2" X 300# TBV/3-DBB-TBV SEAT RING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936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936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936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936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2T026004920M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600# TBV BALL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2T026003L20M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- 2" X 600# TBV SEAT RING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2T043004920M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- 4" X 300# TBV BALL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2T043003L20M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- 4" X 300# TBV SEAT RING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2F026004917M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600# FBV BALL (SOFT SEAT)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76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2F036004900Z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- 3" X 600# FBV BALL (SOFT SEAT)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'13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2T026004900M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600# TBV/3-DBB-TBV BALL (SOFT SEAT)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2T026003L00M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+ INSERT - 2" X 600# TBV/3-DBB-TBV SEAT RING (SOFT SEATED)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2T023004900Z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- 2" X 300# TBV/3-DBB-TBV BALL (SOFT SEAT)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100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2T023003L17M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+ INSERT - 2" X 300# TBV/3-DBB-TBV SEAT RING (SOFT SEATED)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200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2T043004900M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BALL - 4" X 300# TBV BALL (SOFT SEATED)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2T043003L00M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VALVE SEAT + INSERT - 4" X 300# TBV SEAT RING (SOFT SEAT)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 w:rsidR="00737F9A" w14:paraId="3AA9BD4E" w14:textId="77777777" w:rsidTr="00BA3CA3">
        <w:trPr>
          <w:cantSplit/>
          <w:trHeight w:val="450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'19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</w:rPr>
              <w:t>2T026001912M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2" X 600# TBV/3-DBB-TBV RETAINER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12</w:t>
            </w:r>
          </w:p>
        </w:tc>
      </w:tr>
    </w:tbl>
    <w:p w14:paraId="27327866" w14:textId="77777777" w:rsidR="009817D1" w:rsidRDefault="009817D1">
      <w:pPr>
        <w:ind w:left="567" w:right="297"/>
        <w:jc w:val="both"/>
        <w:rPr>
          <w:rFonts w:ascii="Arial" w:hAnsi="Arial" w:cs="Arial"/>
          <w:sz w:val="16"/>
          <w:szCs w:val="16"/>
        </w:rPr>
      </w:pPr>
    </w:p>
    <w:p w14:paraId="56419820" w14:textId="77777777" w:rsidR="00716511" w:rsidRDefault="00716511">
      <w:pPr>
        <w:ind w:left="567" w:right="297"/>
        <w:jc w:val="both"/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horzAnchor="margin" w:tblpXSpec="center" w:tblpY="252"/>
        <w:tblW w:w="1018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2615"/>
        <w:gridCol w:w="2479"/>
        <w:gridCol w:w="3040"/>
        <w:gridCol w:w="2053"/>
      </w:tblGrid>
      <w:tr w:rsidR="00716511" w:rsidRPr="006318D2" w14:paraId="7F7510F0" w14:textId="77777777" w:rsidTr="00EB3EEF">
        <w:trPr>
          <w:trHeight w:val="342"/>
        </w:trPr>
        <w:tc>
          <w:tcPr>
            <w:tcW w:w="26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/>
            <w:vAlign w:val="center"/>
          </w:tcPr>
          <w:p w14:paraId="2D75F0DF" w14:textId="77777777" w:rsidR="00716511" w:rsidRPr="00065F64" w:rsidRDefault="00716511" w:rsidP="00716511">
            <w:pPr>
              <w:jc w:val="center"/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</w:pPr>
            <w:r w:rsidRPr="00065F64"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>Attendee Name</w:t>
            </w:r>
          </w:p>
        </w:tc>
        <w:tc>
          <w:tcPr>
            <w:tcW w:w="24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/>
            <w:vAlign w:val="center"/>
          </w:tcPr>
          <w:p w14:paraId="20A66E69" w14:textId="77777777" w:rsidR="00716511" w:rsidRPr="00065F64" w:rsidRDefault="00716511" w:rsidP="00716511">
            <w:pPr>
              <w:jc w:val="center"/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</w:pPr>
            <w:r w:rsidRPr="00065F64"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>Position</w:t>
            </w:r>
          </w:p>
        </w:tc>
        <w:tc>
          <w:tcPr>
            <w:tcW w:w="30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/>
            <w:vAlign w:val="center"/>
          </w:tcPr>
          <w:p w14:paraId="2BE66BFE" w14:textId="77777777" w:rsidR="00716511" w:rsidRPr="00065F64" w:rsidRDefault="00716511" w:rsidP="00716511">
            <w:pPr>
              <w:jc w:val="center"/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</w:pPr>
            <w:r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 xml:space="preserve">Organization </w:t>
            </w:r>
            <w:r w:rsidRPr="00065F64"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>Name</w:t>
            </w:r>
          </w:p>
        </w:tc>
        <w:tc>
          <w:tcPr>
            <w:tcW w:w="20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/>
          </w:tcPr>
          <w:p w14:paraId="41C9AB71" w14:textId="77777777" w:rsidR="00716511" w:rsidRPr="00CF1097" w:rsidRDefault="00716511" w:rsidP="00716511">
            <w:pPr>
              <w:jc w:val="center"/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</w:pPr>
            <w:r w:rsidRPr="00CF1097"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 xml:space="preserve">Contact Details </w:t>
            </w:r>
          </w:p>
          <w:p w14:paraId="70C2E26B" w14:textId="77777777" w:rsidR="00716511" w:rsidRPr="00CF1097" w:rsidRDefault="00716511" w:rsidP="00716511">
            <w:pPr>
              <w:jc w:val="center"/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</w:pPr>
            <w:r w:rsidRPr="00CF1097">
              <w:rPr>
                <w:rFonts w:ascii="Arial" w:eastAsia="Malgun Gothic" w:hAnsi="Arial" w:cs="Arial"/>
                <w:b/>
                <w:sz w:val="18"/>
                <w:szCs w:val="18"/>
                <w:lang w:val="en-US" w:eastAsia="ko-KR"/>
              </w:rPr>
              <w:t>(Email / Cell No)</w:t>
            </w:r>
          </w:p>
        </w:tc>
      </w:tr>
      <w:tr w:rsidR="00716511" w:rsidRPr="006318D2" w14:paraId="25BB49E2" w14:textId="77777777" w:rsidTr="00EB3EEF">
        <w:trPr>
          <w:trHeight w:val="221"/>
        </w:trPr>
        <w:tc>
          <w:tcPr>
            <w:tcW w:w="2615" w:type="dxa"/>
            <w:tcBorders>
              <w:top w:val="single" w:sz="12" w:space="0" w:color="auto"/>
            </w:tcBorders>
          </w:tcPr>
          <w:p w14:paraId="4917C0F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tcBorders>
              <w:top w:val="single" w:sz="12" w:space="0" w:color="auto"/>
            </w:tcBorders>
            <w:vAlign w:val="center"/>
          </w:tcPr>
          <w:p w14:paraId="2F51E433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tcBorders>
              <w:top w:val="single" w:sz="12" w:space="0" w:color="auto"/>
            </w:tcBorders>
            <w:vAlign w:val="center"/>
          </w:tcPr>
          <w:p w14:paraId="73AC3BA9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  <w:tcBorders>
              <w:top w:val="single" w:sz="12" w:space="0" w:color="auto"/>
            </w:tcBorders>
          </w:tcPr>
          <w:p w14:paraId="3179B90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32568853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1D0E39DF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45CEE086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2C885D95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067ADBFF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10286EDD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3CB8A4F4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129D0573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2CE6DA54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2F52A248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3F477D05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7A31CB6E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63562F2C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7C5CA0B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088DB438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7297FCEB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3493F6E5" w14:textId="77777777" w:rsidR="00716511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2B736D0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0629B9F3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09CF590D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44AF4A45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4BCEC239" w14:textId="77777777" w:rsidR="00716511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55FDF27A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0A4C102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2313ABB7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  <w:tr w:rsidR="00716511" w:rsidRPr="006318D2" w14:paraId="59AF8090" w14:textId="77777777" w:rsidTr="00EB3EEF">
        <w:trPr>
          <w:trHeight w:val="221"/>
        </w:trPr>
        <w:tc>
          <w:tcPr>
            <w:tcW w:w="2615" w:type="dxa"/>
            <w:vAlign w:val="center"/>
          </w:tcPr>
          <w:p w14:paraId="13C11B27" w14:textId="77777777" w:rsidR="00716511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479" w:type="dxa"/>
            <w:vAlign w:val="center"/>
          </w:tcPr>
          <w:p w14:paraId="723B51B9" w14:textId="77777777" w:rsidR="00716511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3040" w:type="dxa"/>
            <w:vAlign w:val="center"/>
          </w:tcPr>
          <w:p w14:paraId="68BB2D00" w14:textId="77777777" w:rsidR="00716511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  <w:tc>
          <w:tcPr>
            <w:tcW w:w="2053" w:type="dxa"/>
          </w:tcPr>
          <w:p w14:paraId="6FBA5082" w14:textId="77777777" w:rsidR="00716511" w:rsidRPr="00065F64" w:rsidRDefault="00716511" w:rsidP="00716511">
            <w:pPr>
              <w:rPr>
                <w:rFonts w:ascii="Arial" w:eastAsia="Malgun Gothic" w:hAnsi="Arial" w:cs="Arial"/>
                <w:sz w:val="18"/>
                <w:szCs w:val="18"/>
                <w:lang w:val="en-US" w:eastAsia="ko-KR"/>
              </w:rPr>
            </w:pPr>
          </w:p>
        </w:tc>
      </w:tr>
    </w:tbl>
    <w:p w14:paraId="3CE3FF89" w14:textId="77777777" w:rsidR="00716511" w:rsidRDefault="00716511">
      <w:pPr>
        <w:ind w:left="567" w:right="297"/>
        <w:jc w:val="both"/>
        <w:rPr>
          <w:rFonts w:ascii="Arial" w:hAnsi="Arial" w:cs="Arial"/>
          <w:sz w:val="16"/>
          <w:szCs w:val="16"/>
        </w:rPr>
      </w:pPr>
    </w:p>
    <w:p w14:paraId="11CF01D7" w14:textId="77777777" w:rsidR="00716511" w:rsidRDefault="00716511" w:rsidP="00716511">
      <w:pPr>
        <w:tabs>
          <w:tab w:val="left" w:pos="4185"/>
        </w:tabs>
        <w:spacing w:before="120"/>
        <w:jc w:val="both"/>
        <w:rPr>
          <w:rFonts w:ascii="Arial" w:eastAsia="Malgun Gothic" w:hAnsi="Arial" w:cs="Arial"/>
          <w:b/>
          <w:lang w:val="en-US" w:eastAsia="ko-KR"/>
        </w:rPr>
      </w:pPr>
    </w:p>
    <w:p w14:paraId="4D864B21" w14:textId="77777777" w:rsidR="00716511" w:rsidRPr="00AD5DC2" w:rsidRDefault="00716511">
      <w:pPr>
        <w:ind w:left="567" w:right="297"/>
        <w:jc w:val="both"/>
        <w:rPr>
          <w:rFonts w:ascii="Arial" w:hAnsi="Arial" w:cs="Arial"/>
          <w:sz w:val="16"/>
          <w:szCs w:val="16"/>
        </w:rPr>
      </w:pPr>
    </w:p>
    <w:p w14:paraId="33FD0968" w14:textId="77777777" w:rsidR="009817D1" w:rsidRPr="00186973" w:rsidRDefault="009817D1">
      <w:pPr>
        <w:ind w:left="567" w:right="297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186973">
        <w:rPr>
          <w:rFonts w:ascii="Arial" w:hAnsi="Arial" w:cs="Arial"/>
          <w:b/>
          <w:sz w:val="18"/>
          <w:szCs w:val="18"/>
          <w:u w:val="single"/>
        </w:rPr>
        <w:t>Summary of the Inspection: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3"/>
        <w:gridCol w:w="991"/>
        <w:gridCol w:w="2468"/>
        <w:gridCol w:w="682"/>
        <w:gridCol w:w="668"/>
        <w:gridCol w:w="1170"/>
        <w:gridCol w:w="540"/>
        <w:gridCol w:w="1350"/>
        <w:gridCol w:w="1260"/>
      </w:tblGrid>
      <w:tr w:rsidR="009817D1" w:rsidRPr="00AD5DC2" w14:paraId="07D575C5" w14:textId="77777777" w:rsidTr="003815F0">
        <w:tblPrEx>
          <w:tblCellMar>
            <w:top w:w="0" w:type="dxa"/>
            <w:bottom w:w="0" w:type="dxa"/>
          </w:tblCellMar>
        </w:tblPrEx>
        <w:trPr>
          <w:cantSplit/>
          <w:trHeight w:val="432"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5E9B26" w14:textId="77777777" w:rsidR="009817D1" w:rsidRDefault="009817D1" w:rsidP="000068D4">
            <w:pPr>
              <w:pStyle w:val="Heading7"/>
              <w:spacing w:after="12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Items Inspected / Activities / Results</w:t>
            </w:r>
            <w:r w:rsidR="000068D4" w:rsidRPr="00AD5DC2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  <w:p w14:paraId="0172B569" w14:textId="77777777" w:rsidR="00B51CE6" w:rsidRDefault="00B51CE6" w:rsidP="00B51CE6"/>
          <w:p w14:paraId="28A61DE4" w14:textId="77777777" w:rsidR="00B51CE6" w:rsidRPr="00B51CE6" w:rsidRDefault="00B51CE6" w:rsidP="00B51CE6"/>
        </w:tc>
      </w:tr>
      <w:tr w:rsidR="009817D1" w:rsidRPr="00AD5DC2" w14:paraId="580ED0BB" w14:textId="77777777" w:rsidTr="008030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2313BF8D" w14:textId="77777777" w:rsidR="009817D1" w:rsidRPr="0050143E" w:rsidRDefault="009817D1">
            <w:pPr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PO Item No</w:t>
            </w:r>
          </w:p>
        </w:tc>
        <w:tc>
          <w:tcPr>
            <w:tcW w:w="991" w:type="dxa"/>
          </w:tcPr>
          <w:p w14:paraId="47A8502A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Tag Nº</w:t>
            </w:r>
          </w:p>
        </w:tc>
        <w:tc>
          <w:tcPr>
            <w:tcW w:w="3150" w:type="dxa"/>
            <w:gridSpan w:val="2"/>
          </w:tcPr>
          <w:p w14:paraId="1F18257A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668" w:type="dxa"/>
          </w:tcPr>
          <w:p w14:paraId="7C627CC1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Qty.</w:t>
            </w:r>
          </w:p>
        </w:tc>
        <w:tc>
          <w:tcPr>
            <w:tcW w:w="1710" w:type="dxa"/>
            <w:gridSpan w:val="2"/>
          </w:tcPr>
          <w:p w14:paraId="6958E43C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Activities</w:t>
            </w:r>
          </w:p>
        </w:tc>
        <w:tc>
          <w:tcPr>
            <w:tcW w:w="1350" w:type="dxa"/>
          </w:tcPr>
          <w:p w14:paraId="1238AFD6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Accept</w:t>
            </w: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23BE56A6" w14:textId="77777777" w:rsidR="009817D1" w:rsidRPr="0050143E" w:rsidRDefault="009817D1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143E">
              <w:rPr>
                <w:rFonts w:ascii="Arial" w:hAnsi="Arial" w:cs="Arial"/>
                <w:b/>
                <w:sz w:val="18"/>
                <w:szCs w:val="18"/>
              </w:rPr>
              <w:t>Reject</w:t>
            </w:r>
          </w:p>
        </w:tc>
      </w:tr>
      <w:tr w:rsidR="00B77D49" w:rsidRPr="00AD5DC2" w14:paraId="21D0E230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4B6A7923" w14:textId="77777777" w:rsidR="00B77D49" w:rsidRPr="0050143E" w:rsidRDefault="00B77D49" w:rsidP="00B77D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1" w:type="dxa"/>
          </w:tcPr>
          <w:p w14:paraId="4EB6206F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3C0731AB" w14:textId="77777777" w:rsidR="00B77D49" w:rsidRPr="0050143E" w:rsidRDefault="00B77D49" w:rsidP="00B77D49">
            <w:pPr>
              <w:ind w:right="7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dxa"/>
          </w:tcPr>
          <w:p w14:paraId="7B0943CF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  <w:gridSpan w:val="2"/>
          </w:tcPr>
          <w:p w14:paraId="2D7B6279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17D829D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7708A5E3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7D49" w:rsidRPr="00AD5DC2" w14:paraId="2BE6D688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6582147E" w14:textId="77777777" w:rsidR="00B77D49" w:rsidRPr="0050143E" w:rsidRDefault="00B77D49" w:rsidP="00B77D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1" w:type="dxa"/>
          </w:tcPr>
          <w:p w14:paraId="4A59036F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53E5951C" w14:textId="77777777" w:rsidR="00B77D49" w:rsidRPr="0050143E" w:rsidRDefault="00B77D49" w:rsidP="00B77D49">
            <w:pPr>
              <w:ind w:right="7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dxa"/>
          </w:tcPr>
          <w:p w14:paraId="29964092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  <w:gridSpan w:val="2"/>
          </w:tcPr>
          <w:p w14:paraId="0437DC03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</w:tcPr>
          <w:p w14:paraId="6E0010B1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138D3995" w14:textId="77777777" w:rsidR="00B77D49" w:rsidRPr="0050143E" w:rsidRDefault="00B77D49" w:rsidP="00B77D49">
            <w:pPr>
              <w:ind w:right="72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7D49" w:rsidRPr="00AD5DC2" w14:paraId="0AFD6EB2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51C0EB3C" w14:textId="77777777" w:rsidR="00B77D49" w:rsidRPr="00AD5DC2" w:rsidRDefault="00B77D49" w:rsidP="00B77D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</w:tcPr>
          <w:p w14:paraId="710D2FBD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0" w:type="dxa"/>
            <w:gridSpan w:val="2"/>
          </w:tcPr>
          <w:p w14:paraId="21ED68C9" w14:textId="77777777" w:rsidR="00B77D49" w:rsidRPr="00AD5DC2" w:rsidRDefault="00B77D49" w:rsidP="00B77D49">
            <w:pPr>
              <w:tabs>
                <w:tab w:val="left" w:pos="278"/>
              </w:tabs>
              <w:ind w:right="7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8" w:type="dxa"/>
          </w:tcPr>
          <w:p w14:paraId="2BD9BC11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gridSpan w:val="2"/>
          </w:tcPr>
          <w:p w14:paraId="5B1091DF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14:paraId="25B8EC9C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4259D2EC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7D49" w:rsidRPr="00AD5DC2" w14:paraId="1A7614D3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378C56AA" w14:textId="77777777" w:rsidR="00B77D49" w:rsidRPr="00AD5DC2" w:rsidRDefault="00B77D49" w:rsidP="00B77D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</w:tcPr>
          <w:p w14:paraId="1DE593D9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0" w:type="dxa"/>
            <w:gridSpan w:val="2"/>
          </w:tcPr>
          <w:p w14:paraId="0B65A861" w14:textId="77777777" w:rsidR="00B77D49" w:rsidRPr="00AD5DC2" w:rsidRDefault="00B77D49" w:rsidP="00B77D49">
            <w:pPr>
              <w:tabs>
                <w:tab w:val="left" w:pos="278"/>
              </w:tabs>
              <w:ind w:right="7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8" w:type="dxa"/>
          </w:tcPr>
          <w:p w14:paraId="55F93BB9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gridSpan w:val="2"/>
          </w:tcPr>
          <w:p w14:paraId="557501AC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14:paraId="04CDF8AF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6CC9F2D7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7D49" w:rsidRPr="00AD5DC2" w14:paraId="6E1EF0CA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3F0999BA" w14:textId="77777777" w:rsidR="00B77D49" w:rsidRPr="00AD5DC2" w:rsidRDefault="00B77D49" w:rsidP="00B77D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</w:tcPr>
          <w:p w14:paraId="6E5B3B73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0" w:type="dxa"/>
            <w:gridSpan w:val="2"/>
          </w:tcPr>
          <w:p w14:paraId="3D04A489" w14:textId="77777777" w:rsidR="00B77D49" w:rsidRDefault="00B77D49" w:rsidP="00B77D49">
            <w:pPr>
              <w:tabs>
                <w:tab w:val="left" w:pos="278"/>
              </w:tabs>
              <w:ind w:right="7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dxa"/>
          </w:tcPr>
          <w:p w14:paraId="7628FC0D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gridSpan w:val="2"/>
          </w:tcPr>
          <w:p w14:paraId="1D5A6839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14:paraId="305D22F5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0012D917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7D49" w:rsidRPr="00AD5DC2" w14:paraId="0881100C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34086062" w14:textId="77777777" w:rsidR="00B77D49" w:rsidRPr="00AD5DC2" w:rsidRDefault="00B77D49" w:rsidP="00B77D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</w:tcPr>
          <w:p w14:paraId="40665F8D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0" w:type="dxa"/>
            <w:gridSpan w:val="2"/>
          </w:tcPr>
          <w:p w14:paraId="326C76CB" w14:textId="77777777" w:rsidR="00B77D49" w:rsidRDefault="00B77D49" w:rsidP="00B77D49">
            <w:pPr>
              <w:tabs>
                <w:tab w:val="left" w:pos="278"/>
              </w:tabs>
              <w:ind w:right="7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dxa"/>
          </w:tcPr>
          <w:p w14:paraId="06162A08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gridSpan w:val="2"/>
          </w:tcPr>
          <w:p w14:paraId="1B57380B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14:paraId="7C0DCE3E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38AE0EF8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7D49" w:rsidRPr="00AD5DC2" w14:paraId="1A4E3E6C" w14:textId="77777777" w:rsidTr="008030D9">
        <w:tblPrEx>
          <w:tblCellMar>
            <w:top w:w="0" w:type="dxa"/>
            <w:bottom w:w="0" w:type="dxa"/>
          </w:tblCellMar>
        </w:tblPrEx>
        <w:trPr>
          <w:trHeight w:val="432"/>
          <w:jc w:val="center"/>
        </w:trPr>
        <w:tc>
          <w:tcPr>
            <w:tcW w:w="1043" w:type="dxa"/>
            <w:tcBorders>
              <w:left w:val="single" w:sz="12" w:space="0" w:color="auto"/>
            </w:tcBorders>
          </w:tcPr>
          <w:p w14:paraId="5A514891" w14:textId="77777777" w:rsidR="00B77D49" w:rsidRPr="00AD5DC2" w:rsidRDefault="00B77D49" w:rsidP="00B77D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</w:tcPr>
          <w:p w14:paraId="7B59C2F5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50" w:type="dxa"/>
            <w:gridSpan w:val="2"/>
          </w:tcPr>
          <w:p w14:paraId="3D991A81" w14:textId="77777777" w:rsidR="00B77D49" w:rsidRDefault="00B77D49" w:rsidP="00B77D49">
            <w:pPr>
              <w:tabs>
                <w:tab w:val="left" w:pos="278"/>
              </w:tabs>
              <w:ind w:right="7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dxa"/>
          </w:tcPr>
          <w:p w14:paraId="359A971D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gridSpan w:val="2"/>
          </w:tcPr>
          <w:p w14:paraId="06A3FB9F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</w:tcPr>
          <w:p w14:paraId="5BF8AC32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</w:tcPr>
          <w:p w14:paraId="6DF2E529" w14:textId="77777777" w:rsidR="00B77D49" w:rsidRPr="00AD5DC2" w:rsidRDefault="00B77D49" w:rsidP="00B77D49">
            <w:pPr>
              <w:ind w:right="7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17D1" w:rsidRPr="00AD5DC2" w14:paraId="6DA5C5EC" w14:textId="77777777" w:rsidTr="003815F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BD77B2" w14:textId="77777777" w:rsidR="009817D1" w:rsidRPr="00AD5DC2" w:rsidRDefault="009817D1" w:rsidP="002903ED">
            <w:pPr>
              <w:ind w:right="72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AD5DC2">
              <w:rPr>
                <w:rFonts w:ascii="Arial" w:hAnsi="Arial" w:cs="Arial"/>
                <w:b/>
                <w:sz w:val="16"/>
                <w:szCs w:val="16"/>
                <w:u w:val="single"/>
              </w:rPr>
              <w:t>Activity Code</w:t>
            </w:r>
          </w:p>
        </w:tc>
      </w:tr>
      <w:tr w:rsidR="009817D1" w:rsidRPr="00AD5DC2" w14:paraId="1376911E" w14:textId="77777777" w:rsidTr="008030D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34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0BA6DBE9" w14:textId="77777777" w:rsidR="009817D1" w:rsidRPr="00AD5DC2" w:rsidRDefault="009817D1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M: Material Inspection</w:t>
            </w:r>
          </w:p>
        </w:tc>
        <w:tc>
          <w:tcPr>
            <w:tcW w:w="24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4F1FC9" w14:textId="77777777" w:rsidR="009817D1" w:rsidRPr="00AD5DC2" w:rsidRDefault="009817D1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MT: Mechanical Testing</w:t>
            </w: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8326F4" w14:textId="77777777" w:rsidR="009817D1" w:rsidRPr="00AD5DC2" w:rsidRDefault="009817D1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HTM: Heat Treatment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37A3CAD" w14:textId="77777777" w:rsidR="009817D1" w:rsidRPr="00AD5DC2" w:rsidRDefault="009817D1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HT: Hydrostatic Test</w:t>
            </w:r>
          </w:p>
        </w:tc>
      </w:tr>
      <w:tr w:rsidR="009817D1" w:rsidRPr="00AD5DC2" w14:paraId="691A64C6" w14:textId="77777777" w:rsidTr="008030D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34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6A9DE53" w14:textId="77777777" w:rsidR="009817D1" w:rsidRPr="00AD5DC2" w:rsidRDefault="009817D1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UT: Ultrasonic Testing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2F95B" w14:textId="77777777" w:rsidR="009817D1" w:rsidRPr="00AD5DC2" w:rsidRDefault="009817D1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MP: Magnetic Particle Testing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504C8" w14:textId="77777777" w:rsidR="009817D1" w:rsidRPr="00AD5DC2" w:rsidRDefault="009817D1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HDT: Hardness Testing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F535B6" w14:textId="77777777" w:rsidR="009817D1" w:rsidRPr="00AD5DC2" w:rsidRDefault="006E0123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EI:</w:t>
            </w:r>
            <w:r w:rsidR="009817D1" w:rsidRPr="00AD5DC2">
              <w:rPr>
                <w:rFonts w:ascii="Arial" w:hAnsi="Arial" w:cs="Arial"/>
                <w:sz w:val="16"/>
                <w:szCs w:val="16"/>
              </w:rPr>
              <w:t xml:space="preserve"> Electromagnet </w:t>
            </w:r>
          </w:p>
        </w:tc>
      </w:tr>
      <w:tr w:rsidR="000068D4" w:rsidRPr="00AD5DC2" w14:paraId="11E3D7EC" w14:textId="77777777" w:rsidTr="008030D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34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4990215" w14:textId="77777777" w:rsidR="000068D4" w:rsidRPr="00AD5DC2" w:rsidRDefault="000068D4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VI: Visual Inspection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1A6A9" w14:textId="77777777" w:rsidR="000068D4" w:rsidRPr="00AD5DC2" w:rsidRDefault="000068D4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D: Dimensional Inspection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382BB" w14:textId="77777777" w:rsidR="000068D4" w:rsidRPr="00AD5DC2" w:rsidRDefault="000068D4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 xml:space="preserve">PT: Liquid Pen. Testing      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F0AF19C" w14:textId="77777777" w:rsidR="000068D4" w:rsidRPr="00AD5DC2" w:rsidRDefault="000068D4" w:rsidP="002903ED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 xml:space="preserve">P: Paint Inspection  </w:t>
            </w:r>
          </w:p>
        </w:tc>
      </w:tr>
      <w:tr w:rsidR="000068D4" w:rsidRPr="00AD5DC2" w14:paraId="0CA6839C" w14:textId="77777777" w:rsidTr="008030D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34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6CDF4216" w14:textId="77777777" w:rsidR="000068D4" w:rsidRPr="00AD5DC2" w:rsidRDefault="000D439E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F; Final Inspection</w:t>
            </w:r>
          </w:p>
        </w:tc>
        <w:tc>
          <w:tcPr>
            <w:tcW w:w="4988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F73F87" w14:textId="77777777" w:rsidR="000068D4" w:rsidRPr="00AD5DC2" w:rsidRDefault="000D439E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R: Review of Certificates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IRC: Inspection Release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74CE97E" w14:textId="77777777" w:rsidR="000068D4" w:rsidRPr="00AD5DC2" w:rsidRDefault="000D439E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sz w:val="16"/>
                <w:szCs w:val="16"/>
              </w:rPr>
              <w:t>Others:</w:t>
            </w:r>
          </w:p>
        </w:tc>
      </w:tr>
      <w:tr w:rsidR="000068D4" w:rsidRPr="00AD5DC2" w14:paraId="6A607C15" w14:textId="77777777" w:rsidTr="003815F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39C4F" w14:textId="77777777" w:rsidR="000068D4" w:rsidRPr="00AD5DC2" w:rsidRDefault="000068D4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b/>
                <w:sz w:val="16"/>
                <w:szCs w:val="16"/>
              </w:rPr>
              <w:t>NOTES:</w:t>
            </w:r>
          </w:p>
        </w:tc>
      </w:tr>
      <w:tr w:rsidR="000068D4" w:rsidRPr="00AD5DC2" w14:paraId="16913B33" w14:textId="77777777" w:rsidTr="003815F0">
        <w:tblPrEx>
          <w:tblCellMar>
            <w:top w:w="0" w:type="dxa"/>
            <w:bottom w:w="0" w:type="dxa"/>
          </w:tblCellMar>
        </w:tblPrEx>
        <w:trPr>
          <w:cantSplit/>
          <w:trHeight w:val="852"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5155D" w14:textId="77777777" w:rsidR="000068D4" w:rsidRPr="00AD5DC2" w:rsidRDefault="000068D4" w:rsidP="00AF2CBA">
            <w:pPr>
              <w:ind w:left="720" w:right="72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903ED" w:rsidRPr="00AD5DC2" w14:paraId="6AFD8FB5" w14:textId="77777777" w:rsidTr="003815F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98BFA9" w14:textId="77777777" w:rsidR="002903ED" w:rsidRPr="00AD5DC2" w:rsidRDefault="002903ED" w:rsidP="002903ED">
            <w:pPr>
              <w:ind w:right="-18"/>
              <w:rPr>
                <w:rFonts w:ascii="Arial" w:hAnsi="Arial" w:cs="Arial"/>
                <w:sz w:val="16"/>
                <w:szCs w:val="16"/>
              </w:rPr>
            </w:pPr>
            <w:r w:rsidRPr="00AD5DC2">
              <w:rPr>
                <w:rFonts w:ascii="Arial" w:hAnsi="Arial" w:cs="Arial"/>
                <w:b/>
                <w:sz w:val="16"/>
                <w:szCs w:val="16"/>
              </w:rPr>
              <w:t>CONCERNS:</w:t>
            </w:r>
          </w:p>
        </w:tc>
      </w:tr>
      <w:tr w:rsidR="002903ED" w:rsidRPr="00AD5DC2" w14:paraId="4F3E32D3" w14:textId="77777777" w:rsidTr="003815F0">
        <w:tblPrEx>
          <w:tblCellMar>
            <w:top w:w="0" w:type="dxa"/>
            <w:bottom w:w="0" w:type="dxa"/>
          </w:tblCellMar>
        </w:tblPrEx>
        <w:trPr>
          <w:cantSplit/>
          <w:trHeight w:val="1041"/>
          <w:jc w:val="center"/>
        </w:trPr>
        <w:tc>
          <w:tcPr>
            <w:tcW w:w="1017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F0060" w14:textId="77777777" w:rsidR="002903ED" w:rsidRPr="00AD5DC2" w:rsidRDefault="002903ED" w:rsidP="000C03BC">
            <w:pPr>
              <w:ind w:left="720" w:right="72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0309B3A" w14:textId="77777777" w:rsidR="00E91159" w:rsidRDefault="00E91159" w:rsidP="002903ED">
      <w:pPr>
        <w:ind w:left="708"/>
        <w:rPr>
          <w:rFonts w:ascii="Arial" w:hAnsi="Arial" w:cs="Arial"/>
          <w:b/>
        </w:rPr>
      </w:pPr>
    </w:p>
    <w:p w14:paraId="03BFB9FE" w14:textId="77777777" w:rsidR="00E91159" w:rsidRDefault="00E91159" w:rsidP="002903ED">
      <w:pPr>
        <w:ind w:left="708"/>
        <w:rPr>
          <w:rFonts w:ascii="Arial" w:hAnsi="Arial" w:cs="Arial"/>
          <w:b/>
        </w:rPr>
      </w:pPr>
    </w:p>
    <w:p w14:paraId="6D4F0868" w14:textId="77777777" w:rsidR="00024BFE" w:rsidRDefault="000068D4" w:rsidP="00E91159">
      <w:pPr>
        <w:rPr>
          <w:rFonts w:ascii="Arial" w:hAnsi="Arial" w:cs="Arial"/>
          <w:b/>
        </w:rPr>
      </w:pPr>
      <w:r w:rsidRPr="000068D4">
        <w:rPr>
          <w:rFonts w:ascii="Arial" w:hAnsi="Arial" w:cs="Arial"/>
          <w:b/>
        </w:rPr>
        <w:t>PHOTOS:</w:t>
      </w:r>
      <w:r w:rsidR="0050143E">
        <w:rPr>
          <w:rFonts w:ascii="Arial" w:hAnsi="Arial" w:cs="Arial"/>
          <w:b/>
        </w:rPr>
        <w:t xml:space="preserve"> </w:t>
      </w:r>
    </w:p>
    <w:p w14:paraId="0C027465" w14:textId="77777777" w:rsidR="00E91159" w:rsidRDefault="00E91159" w:rsidP="00E91159">
      <w:pPr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XSpec="center" w:tblpY="1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5"/>
        <w:gridCol w:w="5115"/>
      </w:tblGrid>
      <w:tr w:rsidR="00E91159" w:rsidRPr="004C3363" w14:paraId="7378E175" w14:textId="77777777" w:rsidTr="0044128F">
        <w:trPr>
          <w:trHeight w:val="255"/>
        </w:trPr>
        <w:tc>
          <w:tcPr>
            <w:tcW w:w="5115" w:type="dxa"/>
          </w:tcPr>
          <w:p w14:paraId="55380ED9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629E7199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60604510" w14:textId="77777777" w:rsidTr="0044128F">
        <w:trPr>
          <w:trHeight w:val="255"/>
        </w:trPr>
        <w:tc>
          <w:tcPr>
            <w:tcW w:w="5115" w:type="dxa"/>
          </w:tcPr>
          <w:p w14:paraId="7F6E2E66" w14:textId="77777777" w:rsidR="00E91159" w:rsidRPr="004C3363" w:rsidRDefault="00E91159" w:rsidP="00E91159">
            <w:pPr>
              <w:tabs>
                <w:tab w:val="left" w:pos="1305"/>
              </w:tabs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40F70AA5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36BA71DF" w14:textId="77777777" w:rsidTr="0044128F">
        <w:trPr>
          <w:trHeight w:val="274"/>
        </w:trPr>
        <w:tc>
          <w:tcPr>
            <w:tcW w:w="5115" w:type="dxa"/>
          </w:tcPr>
          <w:p w14:paraId="684670F2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7167D099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265BE84A" w14:textId="77777777" w:rsidTr="0044128F">
        <w:trPr>
          <w:trHeight w:val="255"/>
        </w:trPr>
        <w:tc>
          <w:tcPr>
            <w:tcW w:w="5115" w:type="dxa"/>
          </w:tcPr>
          <w:p w14:paraId="29AF4E42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4559F013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1DC64851" w14:textId="77777777" w:rsidTr="0044128F">
        <w:trPr>
          <w:trHeight w:val="255"/>
        </w:trPr>
        <w:tc>
          <w:tcPr>
            <w:tcW w:w="5115" w:type="dxa"/>
          </w:tcPr>
          <w:p w14:paraId="2EEB1B20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0C7C75F7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5BBC183B" w14:textId="77777777" w:rsidTr="0044128F">
        <w:trPr>
          <w:trHeight w:val="255"/>
        </w:trPr>
        <w:tc>
          <w:tcPr>
            <w:tcW w:w="5115" w:type="dxa"/>
          </w:tcPr>
          <w:p w14:paraId="5AD11F1F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23A3BDFB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6FCFF6A1" w14:textId="77777777" w:rsidTr="0044128F">
        <w:trPr>
          <w:trHeight w:val="274"/>
        </w:trPr>
        <w:tc>
          <w:tcPr>
            <w:tcW w:w="5115" w:type="dxa"/>
          </w:tcPr>
          <w:p w14:paraId="59FA654D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</w:tcPr>
          <w:p w14:paraId="760D1AF4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E91159" w:rsidRPr="004C3363" w14:paraId="65E9D8A3" w14:textId="77777777" w:rsidTr="0044128F">
        <w:trPr>
          <w:trHeight w:val="255"/>
        </w:trPr>
        <w:tc>
          <w:tcPr>
            <w:tcW w:w="5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5F39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D45D" w14:textId="77777777" w:rsidR="00E91159" w:rsidRPr="004C3363" w:rsidRDefault="00E91159" w:rsidP="00E91159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5728D1C9" w14:textId="77777777" w:rsidR="00E91159" w:rsidRDefault="00E91159" w:rsidP="00400518">
      <w:pPr>
        <w:rPr>
          <w:rFonts w:ascii="Arial" w:hAnsi="Arial" w:cs="Arial"/>
          <w:bCs/>
        </w:rPr>
      </w:pPr>
    </w:p>
    <w:p w14:paraId="5404ED6D" w14:textId="77777777" w:rsidR="00400518" w:rsidRDefault="00400518" w:rsidP="00400518">
      <w:pPr>
        <w:rPr>
          <w:rFonts w:ascii="Arial" w:hAnsi="Arial" w:cs="Arial"/>
          <w:bCs/>
        </w:rPr>
      </w:pPr>
    </w:p>
    <w:p w14:paraId="5C154D88" w14:textId="77777777" w:rsidR="00400518" w:rsidRDefault="00400518" w:rsidP="00400518">
      <w:pPr>
        <w:rPr>
          <w:rFonts w:ascii="Arial" w:hAnsi="Arial" w:cs="Arial"/>
          <w:bCs/>
        </w:rPr>
      </w:pPr>
    </w:p>
    <w:p w14:paraId="384C3991" w14:textId="77777777" w:rsidR="00400518" w:rsidRDefault="00400518" w:rsidP="00400518">
      <w:pPr>
        <w:rPr>
          <w:rFonts w:ascii="Arial" w:hAnsi="Arial" w:cs="Arial"/>
          <w:b/>
        </w:rPr>
      </w:pPr>
      <w:r w:rsidRPr="00400518">
        <w:rPr>
          <w:rFonts w:ascii="Arial" w:hAnsi="Arial" w:cs="Arial"/>
          <w:b/>
        </w:rPr>
        <w:t>Inspector Name:</w:t>
      </w:r>
    </w:p>
    <w:p w14:paraId="5F493D60" w14:textId="77777777" w:rsidR="00400518" w:rsidRDefault="00400518" w:rsidP="00400518">
      <w:pPr>
        <w:rPr>
          <w:rFonts w:ascii="Arial" w:hAnsi="Arial" w:cs="Arial"/>
          <w:b/>
        </w:rPr>
      </w:pPr>
    </w:p>
    <w:p w14:paraId="17C47394" w14:textId="77777777" w:rsidR="00400518" w:rsidRPr="00400518" w:rsidRDefault="00400518" w:rsidP="00400518">
      <w:pPr>
        <w:rPr>
          <w:rFonts w:ascii="Arial" w:hAnsi="Arial" w:cs="Arial"/>
          <w:b/>
        </w:rPr>
      </w:pPr>
    </w:p>
    <w:p w14:paraId="6692B73A" w14:textId="77777777" w:rsidR="00400518" w:rsidRDefault="00400518" w:rsidP="00400518">
      <w:pPr>
        <w:rPr>
          <w:rFonts w:ascii="Arial" w:hAnsi="Arial" w:cs="Arial"/>
          <w:b/>
        </w:rPr>
      </w:pPr>
      <w:r w:rsidRPr="00400518">
        <w:rPr>
          <w:rFonts w:ascii="Arial" w:hAnsi="Arial" w:cs="Arial"/>
          <w:b/>
        </w:rPr>
        <w:t>Stamp &amp; Sign:</w:t>
      </w:r>
    </w:p>
    <w:p w14:paraId="258C0A55" w14:textId="77777777" w:rsidR="00400518" w:rsidRPr="00400518" w:rsidRDefault="00400518" w:rsidP="00400518">
      <w:pPr>
        <w:rPr>
          <w:b/>
          <w:noProof/>
        </w:rPr>
      </w:pPr>
    </w:p>
    <w:p w14:paraId="087525B1" w14:textId="77777777" w:rsidR="00E91159" w:rsidRDefault="00E91159" w:rsidP="00024BFE">
      <w:pPr>
        <w:ind w:left="7080" w:firstLine="708"/>
        <w:rPr>
          <w:noProof/>
        </w:rPr>
      </w:pPr>
    </w:p>
    <w:p w14:paraId="11339D5E" w14:textId="77777777" w:rsidR="00E91159" w:rsidRDefault="00E91159" w:rsidP="00024BFE">
      <w:pPr>
        <w:ind w:left="7080" w:firstLine="708"/>
        <w:rPr>
          <w:noProof/>
        </w:rPr>
      </w:pPr>
    </w:p>
    <w:p w14:paraId="0428DD1E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2EB783B1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5143F531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3722351D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365C6AFC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12810A09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7B6AAF7E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46DB65C4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69DBE6BE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342FFF5C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30643B53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10449CE6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3343CA72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4ABA354E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649BCC86" w14:textId="77777777" w:rsidR="00E91159" w:rsidRDefault="00E91159" w:rsidP="00E91159">
      <w:pPr>
        <w:ind w:left="708"/>
        <w:rPr>
          <w:rFonts w:ascii="Arial" w:hAnsi="Arial" w:cs="Arial"/>
          <w:bCs/>
        </w:rPr>
      </w:pPr>
    </w:p>
    <w:p w14:paraId="48020CB1" w14:textId="77777777" w:rsidR="00E91159" w:rsidRPr="004C4F79" w:rsidRDefault="00E91159" w:rsidP="00E91159">
      <w:pPr>
        <w:ind w:left="708"/>
        <w:rPr>
          <w:rFonts w:ascii="Arial" w:hAnsi="Arial" w:cs="Arial"/>
          <w:bCs/>
        </w:rPr>
      </w:pPr>
    </w:p>
    <w:p w14:paraId="11ADBE3E" w14:textId="77777777" w:rsidR="00E91159" w:rsidRPr="009B1A31" w:rsidRDefault="00E91159" w:rsidP="00E91159">
      <w:pPr>
        <w:jc w:val="center"/>
        <w:rPr>
          <w:rFonts w:ascii="Arial" w:hAnsi="Arial" w:cs="Arial"/>
          <w:noProof/>
        </w:rPr>
      </w:pPr>
    </w:p>
    <w:p w14:paraId="5167FF21" w14:textId="77777777" w:rsidR="00E91159" w:rsidRPr="004C4F79" w:rsidRDefault="00E91159" w:rsidP="00E91159">
      <w:pPr>
        <w:rPr>
          <w:rFonts w:ascii="Arial" w:hAnsi="Arial" w:cs="Arial"/>
          <w:noProof/>
        </w:rPr>
      </w:pPr>
    </w:p>
    <w:p w14:paraId="1DB36E15" w14:textId="77777777" w:rsidR="00E91159" w:rsidRPr="004C4F79" w:rsidRDefault="00E91159" w:rsidP="00E91159">
      <w:pPr>
        <w:ind w:left="708"/>
        <w:rPr>
          <w:rFonts w:ascii="Arial" w:hAnsi="Arial" w:cs="Arial"/>
          <w:bCs/>
        </w:rPr>
      </w:pPr>
    </w:p>
    <w:p w14:paraId="0792CDFC" w14:textId="77777777" w:rsidR="00E91159" w:rsidRDefault="00E91159" w:rsidP="00024BFE">
      <w:pPr>
        <w:ind w:left="7080" w:firstLine="708"/>
        <w:rPr>
          <w:noProof/>
        </w:rPr>
      </w:pPr>
    </w:p>
    <w:sectPr w:rsidR="00E91159" w:rsidSect="000D439E">
      <w:headerReference w:type="default" r:id="rId10"/>
      <w:pgSz w:w="11909" w:h="16834" w:code="9"/>
      <w:pgMar w:top="720" w:right="562" w:bottom="619" w:left="562" w:header="850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5935" w14:textId="77777777" w:rsidR="009A1A91" w:rsidRDefault="009A1A91">
      <w:r>
        <w:separator/>
      </w:r>
    </w:p>
  </w:endnote>
  <w:endnote w:type="continuationSeparator" w:id="0">
    <w:p w14:paraId="0A9CAB0A" w14:textId="77777777" w:rsidR="009A1A91" w:rsidRDefault="009A1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  <w:sig w:usb0="00000000" w:usb1="00000000" w:usb2="00000000" w:usb3="00000000" w:csb0="00040001" w:csb1="00000000"/>
  </w:font>
  <w:font w:name="CG Times (WN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rial Bold">
    <w:altName w:val="Times New Roman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4433" w14:textId="77777777" w:rsidR="009A1A91" w:rsidRDefault="009A1A91">
      <w:r>
        <w:separator/>
      </w:r>
    </w:p>
  </w:footnote>
  <w:footnote w:type="continuationSeparator" w:id="0">
    <w:p w14:paraId="007947CB" w14:textId="77777777" w:rsidR="009A1A91" w:rsidRDefault="009A1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7CFA" w14:textId="77777777" w:rsidR="009817D1" w:rsidRPr="000D439E" w:rsidRDefault="009817D1" w:rsidP="000D439E">
    <w:pPr>
      <w:pStyle w:val="Header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7C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8525CE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13081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BC6F1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6B072D0"/>
    <w:multiLevelType w:val="hybridMultilevel"/>
    <w:tmpl w:val="D8FA6C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364B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6533D9C"/>
    <w:multiLevelType w:val="hybridMultilevel"/>
    <w:tmpl w:val="389C3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440FC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86D6D8F"/>
    <w:multiLevelType w:val="hybridMultilevel"/>
    <w:tmpl w:val="9230B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E733C"/>
    <w:multiLevelType w:val="singleLevel"/>
    <w:tmpl w:val="9F6EC646"/>
    <w:lvl w:ilvl="0">
      <w:start w:val="1"/>
      <w:numFmt w:val="bullet"/>
      <w:lvlText w:val=""/>
      <w:lvlJc w:val="left"/>
      <w:pPr>
        <w:tabs>
          <w:tab w:val="num" w:pos="417"/>
        </w:tabs>
        <w:ind w:left="360" w:hanging="303"/>
      </w:pPr>
      <w:rPr>
        <w:rFonts w:ascii="Wingdings" w:hAnsi="Wingdings" w:hint="default"/>
      </w:rPr>
    </w:lvl>
  </w:abstractNum>
  <w:abstractNum w:abstractNumId="10" w15:restartNumberingAfterBreak="0">
    <w:nsid w:val="464F148D"/>
    <w:multiLevelType w:val="hybridMultilevel"/>
    <w:tmpl w:val="389C3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6118"/>
    <w:multiLevelType w:val="singleLevel"/>
    <w:tmpl w:val="6F9E74E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D0CE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40260209">
    <w:abstractNumId w:val="1"/>
  </w:num>
  <w:num w:numId="2" w16cid:durableId="2071340429">
    <w:abstractNumId w:val="12"/>
  </w:num>
  <w:num w:numId="3" w16cid:durableId="1537893421">
    <w:abstractNumId w:val="5"/>
  </w:num>
  <w:num w:numId="4" w16cid:durableId="1595942174">
    <w:abstractNumId w:val="7"/>
  </w:num>
  <w:num w:numId="5" w16cid:durableId="999770801">
    <w:abstractNumId w:val="0"/>
  </w:num>
  <w:num w:numId="6" w16cid:durableId="757097349">
    <w:abstractNumId w:val="9"/>
  </w:num>
  <w:num w:numId="7" w16cid:durableId="621571993">
    <w:abstractNumId w:val="2"/>
  </w:num>
  <w:num w:numId="8" w16cid:durableId="16393971">
    <w:abstractNumId w:val="11"/>
  </w:num>
  <w:num w:numId="9" w16cid:durableId="1655138777">
    <w:abstractNumId w:val="3"/>
  </w:num>
  <w:num w:numId="10" w16cid:durableId="1720476292">
    <w:abstractNumId w:val="8"/>
  </w:num>
  <w:num w:numId="11" w16cid:durableId="460417790">
    <w:abstractNumId w:val="4"/>
  </w:num>
  <w:num w:numId="12" w16cid:durableId="1550260833">
    <w:abstractNumId w:val="10"/>
  </w:num>
  <w:num w:numId="13" w16cid:durableId="648901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68"/>
    <w:rsid w:val="000068D4"/>
    <w:rsid w:val="00024BFE"/>
    <w:rsid w:val="00080EFB"/>
    <w:rsid w:val="000A1836"/>
    <w:rsid w:val="000C03BC"/>
    <w:rsid w:val="000D439E"/>
    <w:rsid w:val="000F2EDC"/>
    <w:rsid w:val="0014305B"/>
    <w:rsid w:val="00144795"/>
    <w:rsid w:val="00173CBF"/>
    <w:rsid w:val="00186973"/>
    <w:rsid w:val="00187471"/>
    <w:rsid w:val="0019227B"/>
    <w:rsid w:val="001D52FC"/>
    <w:rsid w:val="0023695A"/>
    <w:rsid w:val="002903ED"/>
    <w:rsid w:val="002A71FD"/>
    <w:rsid w:val="002C223D"/>
    <w:rsid w:val="002C242C"/>
    <w:rsid w:val="002C4B6C"/>
    <w:rsid w:val="002E3987"/>
    <w:rsid w:val="00303F20"/>
    <w:rsid w:val="0031118A"/>
    <w:rsid w:val="003228FB"/>
    <w:rsid w:val="003815F0"/>
    <w:rsid w:val="003F2CED"/>
    <w:rsid w:val="00400518"/>
    <w:rsid w:val="00431DA9"/>
    <w:rsid w:val="0044128F"/>
    <w:rsid w:val="00450EAD"/>
    <w:rsid w:val="0046007B"/>
    <w:rsid w:val="00467504"/>
    <w:rsid w:val="00472719"/>
    <w:rsid w:val="004813D3"/>
    <w:rsid w:val="004925E4"/>
    <w:rsid w:val="00497AB7"/>
    <w:rsid w:val="004D0FF2"/>
    <w:rsid w:val="004D6226"/>
    <w:rsid w:val="004E6F2B"/>
    <w:rsid w:val="004F3B86"/>
    <w:rsid w:val="0050143E"/>
    <w:rsid w:val="00506F1D"/>
    <w:rsid w:val="00543F93"/>
    <w:rsid w:val="00550AFC"/>
    <w:rsid w:val="0056778E"/>
    <w:rsid w:val="005A71A7"/>
    <w:rsid w:val="005B2CA2"/>
    <w:rsid w:val="005E09AD"/>
    <w:rsid w:val="005F0C01"/>
    <w:rsid w:val="005F5F70"/>
    <w:rsid w:val="00626FBE"/>
    <w:rsid w:val="006E0123"/>
    <w:rsid w:val="006F62ED"/>
    <w:rsid w:val="00711F0B"/>
    <w:rsid w:val="00716511"/>
    <w:rsid w:val="00771F99"/>
    <w:rsid w:val="007D37B7"/>
    <w:rsid w:val="007E5B39"/>
    <w:rsid w:val="007F0523"/>
    <w:rsid w:val="00802DAC"/>
    <w:rsid w:val="008030D9"/>
    <w:rsid w:val="00822823"/>
    <w:rsid w:val="00824569"/>
    <w:rsid w:val="0088559E"/>
    <w:rsid w:val="00903BB5"/>
    <w:rsid w:val="00965B82"/>
    <w:rsid w:val="009719FF"/>
    <w:rsid w:val="009817D1"/>
    <w:rsid w:val="00983C3D"/>
    <w:rsid w:val="009A1A91"/>
    <w:rsid w:val="009D3EDC"/>
    <w:rsid w:val="009E056A"/>
    <w:rsid w:val="009E20B5"/>
    <w:rsid w:val="00A05FFB"/>
    <w:rsid w:val="00A12A52"/>
    <w:rsid w:val="00A241C0"/>
    <w:rsid w:val="00A65076"/>
    <w:rsid w:val="00A651FF"/>
    <w:rsid w:val="00AC083A"/>
    <w:rsid w:val="00AC1D96"/>
    <w:rsid w:val="00AD02E6"/>
    <w:rsid w:val="00AD3BCF"/>
    <w:rsid w:val="00AD5DC2"/>
    <w:rsid w:val="00AE356B"/>
    <w:rsid w:val="00AF2CBA"/>
    <w:rsid w:val="00B06985"/>
    <w:rsid w:val="00B249F1"/>
    <w:rsid w:val="00B27CD8"/>
    <w:rsid w:val="00B448B4"/>
    <w:rsid w:val="00B51CE6"/>
    <w:rsid w:val="00B77D49"/>
    <w:rsid w:val="00B84FEA"/>
    <w:rsid w:val="00BD461A"/>
    <w:rsid w:val="00BE0762"/>
    <w:rsid w:val="00BE49F6"/>
    <w:rsid w:val="00BE6C38"/>
    <w:rsid w:val="00BF2C9F"/>
    <w:rsid w:val="00C32F54"/>
    <w:rsid w:val="00C50951"/>
    <w:rsid w:val="00CE0554"/>
    <w:rsid w:val="00D36FFC"/>
    <w:rsid w:val="00D94F17"/>
    <w:rsid w:val="00E064E7"/>
    <w:rsid w:val="00E20568"/>
    <w:rsid w:val="00E34683"/>
    <w:rsid w:val="00E91159"/>
    <w:rsid w:val="00E938A1"/>
    <w:rsid w:val="00EB14B6"/>
    <w:rsid w:val="00EB3EEF"/>
    <w:rsid w:val="00EE2FA0"/>
    <w:rsid w:val="00EF5DD3"/>
    <w:rsid w:val="00FE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1D463"/>
  <w15:chartTrackingRefBased/>
  <w15:docId w15:val="{D6067176-6FF1-49D1-8FF8-06E8471D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MT" w:hAnsi="Arial MT"/>
      <w:b/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ind w:left="540" w:right="165"/>
      <w:jc w:val="both"/>
      <w:outlineLvl w:val="1"/>
    </w:pPr>
    <w:rPr>
      <w:rFonts w:ascii="Arial MT" w:hAnsi="Arial MT"/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before="120"/>
      <w:ind w:left="567" w:right="295"/>
      <w:jc w:val="both"/>
      <w:outlineLvl w:val="2"/>
    </w:pPr>
    <w:rPr>
      <w:rFonts w:ascii="Arial MT" w:hAnsi="Arial MT"/>
      <w:i/>
      <w:sz w:val="1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 MT" w:hAnsi="Arial MT"/>
      <w:b/>
      <w:sz w:val="22"/>
    </w:rPr>
  </w:style>
  <w:style w:type="paragraph" w:styleId="Heading5">
    <w:name w:val="heading 5"/>
    <w:basedOn w:val="Normal"/>
    <w:next w:val="Normal"/>
    <w:qFormat/>
    <w:pPr>
      <w:keepNext/>
      <w:ind w:left="567" w:right="297"/>
      <w:jc w:val="center"/>
      <w:outlineLvl w:val="4"/>
    </w:pPr>
    <w:rPr>
      <w:rFonts w:ascii="Arial MT" w:hAnsi="Arial MT"/>
      <w:b/>
      <w:sz w:val="22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 MT" w:hAnsi="Arial MT"/>
      <w:b/>
      <w:sz w:val="22"/>
    </w:rPr>
  </w:style>
  <w:style w:type="paragraph" w:styleId="Heading7">
    <w:name w:val="heading 7"/>
    <w:basedOn w:val="Normal"/>
    <w:next w:val="Normal"/>
    <w:qFormat/>
    <w:pPr>
      <w:keepNext/>
      <w:ind w:right="72"/>
      <w:jc w:val="both"/>
      <w:outlineLvl w:val="6"/>
    </w:pPr>
    <w:rPr>
      <w:rFonts w:ascii="Arial MT" w:hAnsi="Arial MT"/>
      <w:b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e">
    <w:name w:val="Texte"/>
    <w:basedOn w:val="Normal"/>
    <w:rPr>
      <w:rFonts w:ascii="CG Times (WN)" w:hAnsi="CG Times (WN)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er">
    <w:name w:val="header"/>
    <w:aliases w:val="HeaderPort,Header1,h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artouche">
    <w:name w:val="Cartouche"/>
    <w:basedOn w:val="Normal"/>
    <w:rPr>
      <w:rFonts w:ascii="CG Times (WN)" w:hAnsi="CG Times (WN)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Filet">
    <w:name w:val="Filet"/>
    <w:basedOn w:val="Normal"/>
    <w:rPr>
      <w:rFonts w:ascii="CG Times (WN)" w:hAnsi="CG Times (WN)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num">
    <w:name w:val="enum"/>
    <w:basedOn w:val="Normal"/>
    <w:pPr>
      <w:tabs>
        <w:tab w:val="left" w:pos="3600"/>
      </w:tabs>
      <w:ind w:left="1260" w:hanging="540"/>
      <w:jc w:val="both"/>
    </w:pPr>
    <w:rPr>
      <w:rFonts w:ascii="Arial MT" w:hAnsi="Arial MT"/>
      <w:sz w:val="22"/>
    </w:rPr>
  </w:style>
  <w:style w:type="paragraph" w:styleId="BlockText">
    <w:name w:val="Block Text"/>
    <w:basedOn w:val="Normal"/>
    <w:pPr>
      <w:ind w:left="567" w:right="153"/>
      <w:jc w:val="both"/>
    </w:pPr>
    <w:rPr>
      <w:rFonts w:ascii="Arial MT" w:hAnsi="Arial MT"/>
      <w:sz w:val="22"/>
    </w:rPr>
  </w:style>
  <w:style w:type="character" w:customStyle="1" w:styleId="HeaderChar">
    <w:name w:val="Header Char"/>
    <w:aliases w:val="HeaderPort Char,Header1 Char,h Char"/>
    <w:link w:val="Header"/>
    <w:uiPriority w:val="99"/>
    <w:locked/>
    <w:rsid w:val="00303F20"/>
    <w:rPr>
      <w:lang w:val="en-GB" w:eastAsia="en-US" w:bidi="ar-SA"/>
    </w:rPr>
  </w:style>
  <w:style w:type="character" w:styleId="CommentReference">
    <w:name w:val="annotation reference"/>
    <w:rsid w:val="005014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0143E"/>
  </w:style>
  <w:style w:type="character" w:customStyle="1" w:styleId="CommentTextChar">
    <w:name w:val="Comment Text Char"/>
    <w:link w:val="CommentText"/>
    <w:rsid w:val="0050143E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0143E"/>
    <w:rPr>
      <w:b/>
      <w:bCs/>
    </w:rPr>
  </w:style>
  <w:style w:type="character" w:customStyle="1" w:styleId="CommentSubjectChar">
    <w:name w:val="Comment Subject Char"/>
    <w:link w:val="CommentSubject"/>
    <w:rsid w:val="0050143E"/>
    <w:rPr>
      <w:b/>
      <w:bCs/>
      <w:lang w:val="en-GB"/>
    </w:rPr>
  </w:style>
  <w:style w:type="paragraph" w:styleId="Revision">
    <w:name w:val="Revision"/>
    <w:hidden/>
    <w:uiPriority w:val="99"/>
    <w:semiHidden/>
    <w:rsid w:val="0050143E"/>
    <w:rPr>
      <w:lang w:val="en-GB"/>
    </w:rPr>
  </w:style>
  <w:style w:type="paragraph" w:customStyle="1" w:styleId="HeaderCenterBold">
    <w:name w:val="Header Center Bold"/>
    <w:basedOn w:val="Header"/>
    <w:rsid w:val="00A241C0"/>
    <w:pPr>
      <w:tabs>
        <w:tab w:val="clear" w:pos="4536"/>
        <w:tab w:val="clear" w:pos="9072"/>
        <w:tab w:val="center" w:pos="4320"/>
        <w:tab w:val="right" w:pos="8640"/>
      </w:tabs>
      <w:spacing w:before="80"/>
      <w:jc w:val="center"/>
    </w:pPr>
    <w:rPr>
      <w:rFonts w:ascii="Arial Bold" w:hAnsi="Arial Bold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5362D\FAX\F-281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F-2817.dot</Template>
  <TotalTime>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SWITCH. / STANDARD : (1)</vt:lpstr>
    </vt:vector>
  </TitlesOfParts>
  <Company>Technip Geoproduction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SWITCH. / STANDARD : (1)</dc:title>
  <dc:subject/>
  <dc:creator>Technip Geoproduction</dc:creator>
  <cp:keywords/>
  <cp:lastModifiedBy>Jyothika KS</cp:lastModifiedBy>
  <cp:revision>2</cp:revision>
  <cp:lastPrinted>2001-10-31T03:48:00Z</cp:lastPrinted>
  <dcterms:created xsi:type="dcterms:W3CDTF">2026-10-12T07:20:00Z</dcterms:created>
  <dcterms:modified xsi:type="dcterms:W3CDTF">2026-10-12T07:20:00Z</dcterms:modified>
</cp:coreProperties>
</file>